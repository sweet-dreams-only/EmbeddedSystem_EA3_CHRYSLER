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FF724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4"/>
  <w:attachedTemplate r:id="rId1"/>
  <w:trackRevisions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1DC2"/>
    <w:rsid w:val="00002425"/>
    <w:rsid w:val="00017392"/>
    <w:rsid w:val="00035EE6"/>
    <w:rsid w:val="000A0934"/>
    <w:rsid w:val="000A3AF0"/>
    <w:rsid w:val="000D483E"/>
    <w:rsid w:val="000E0CA1"/>
    <w:rsid w:val="000E3869"/>
    <w:rsid w:val="00107819"/>
    <w:rsid w:val="00111771"/>
    <w:rsid w:val="0013504B"/>
    <w:rsid w:val="00152A00"/>
    <w:rsid w:val="00164FC6"/>
    <w:rsid w:val="00167C07"/>
    <w:rsid w:val="00183AB0"/>
    <w:rsid w:val="001A574F"/>
    <w:rsid w:val="001B60DF"/>
    <w:rsid w:val="001C0BED"/>
    <w:rsid w:val="001F09B2"/>
    <w:rsid w:val="001F648D"/>
    <w:rsid w:val="00205472"/>
    <w:rsid w:val="0020722A"/>
    <w:rsid w:val="00230E33"/>
    <w:rsid w:val="00251AC0"/>
    <w:rsid w:val="00280FAD"/>
    <w:rsid w:val="002C03D8"/>
    <w:rsid w:val="002F0DF8"/>
    <w:rsid w:val="00315335"/>
    <w:rsid w:val="003254D4"/>
    <w:rsid w:val="0035248E"/>
    <w:rsid w:val="00371AA6"/>
    <w:rsid w:val="003B7645"/>
    <w:rsid w:val="003C4D3F"/>
    <w:rsid w:val="00434839"/>
    <w:rsid w:val="00446A28"/>
    <w:rsid w:val="004A781C"/>
    <w:rsid w:val="004B769F"/>
    <w:rsid w:val="004D1CA3"/>
    <w:rsid w:val="004D1D97"/>
    <w:rsid w:val="004D579E"/>
    <w:rsid w:val="0053307C"/>
    <w:rsid w:val="005652BB"/>
    <w:rsid w:val="0058472C"/>
    <w:rsid w:val="005B4DC8"/>
    <w:rsid w:val="005D5FE4"/>
    <w:rsid w:val="005D783D"/>
    <w:rsid w:val="005F598E"/>
    <w:rsid w:val="00616853"/>
    <w:rsid w:val="00644044"/>
    <w:rsid w:val="00674ADF"/>
    <w:rsid w:val="00682A19"/>
    <w:rsid w:val="006A3DE1"/>
    <w:rsid w:val="006D33CC"/>
    <w:rsid w:val="006E3824"/>
    <w:rsid w:val="006F01A3"/>
    <w:rsid w:val="00706174"/>
    <w:rsid w:val="00712197"/>
    <w:rsid w:val="00721F17"/>
    <w:rsid w:val="00753382"/>
    <w:rsid w:val="00755551"/>
    <w:rsid w:val="00755F3E"/>
    <w:rsid w:val="0076210B"/>
    <w:rsid w:val="007624AC"/>
    <w:rsid w:val="007A57E3"/>
    <w:rsid w:val="007A69AC"/>
    <w:rsid w:val="008242F0"/>
    <w:rsid w:val="008535B2"/>
    <w:rsid w:val="0085435C"/>
    <w:rsid w:val="008A496D"/>
    <w:rsid w:val="008B3E94"/>
    <w:rsid w:val="008B4463"/>
    <w:rsid w:val="008E5B01"/>
    <w:rsid w:val="008F6DBB"/>
    <w:rsid w:val="009001A4"/>
    <w:rsid w:val="0091504E"/>
    <w:rsid w:val="00937013"/>
    <w:rsid w:val="00955F6A"/>
    <w:rsid w:val="00957470"/>
    <w:rsid w:val="009808A2"/>
    <w:rsid w:val="009B20B2"/>
    <w:rsid w:val="00A11F25"/>
    <w:rsid w:val="00A37DCF"/>
    <w:rsid w:val="00A778BA"/>
    <w:rsid w:val="00A828ED"/>
    <w:rsid w:val="00AD731B"/>
    <w:rsid w:val="00B0757B"/>
    <w:rsid w:val="00B35558"/>
    <w:rsid w:val="00B450DA"/>
    <w:rsid w:val="00B534C9"/>
    <w:rsid w:val="00B54697"/>
    <w:rsid w:val="00B7620D"/>
    <w:rsid w:val="00B76764"/>
    <w:rsid w:val="00B8012D"/>
    <w:rsid w:val="00B8118F"/>
    <w:rsid w:val="00BC1CC7"/>
    <w:rsid w:val="00BD008B"/>
    <w:rsid w:val="00BD15D2"/>
    <w:rsid w:val="00BD3DFF"/>
    <w:rsid w:val="00BF364D"/>
    <w:rsid w:val="00C05EDC"/>
    <w:rsid w:val="00C11DC2"/>
    <w:rsid w:val="00C1239C"/>
    <w:rsid w:val="00C35BD3"/>
    <w:rsid w:val="00C700BC"/>
    <w:rsid w:val="00C72FFA"/>
    <w:rsid w:val="00C91168"/>
    <w:rsid w:val="00CA7394"/>
    <w:rsid w:val="00CB6F5E"/>
    <w:rsid w:val="00D133D4"/>
    <w:rsid w:val="00D67538"/>
    <w:rsid w:val="00D76301"/>
    <w:rsid w:val="00D82CD0"/>
    <w:rsid w:val="00D84B72"/>
    <w:rsid w:val="00D94BDD"/>
    <w:rsid w:val="00DA1788"/>
    <w:rsid w:val="00DC7E08"/>
    <w:rsid w:val="00DE4889"/>
    <w:rsid w:val="00E05758"/>
    <w:rsid w:val="00E330B2"/>
    <w:rsid w:val="00E360DA"/>
    <w:rsid w:val="00E43D3D"/>
    <w:rsid w:val="00E46B0F"/>
    <w:rsid w:val="00E47AA1"/>
    <w:rsid w:val="00E5472B"/>
    <w:rsid w:val="00E57C42"/>
    <w:rsid w:val="00E6617F"/>
    <w:rsid w:val="00E7530F"/>
    <w:rsid w:val="00E82569"/>
    <w:rsid w:val="00E84B6A"/>
    <w:rsid w:val="00EC3FD3"/>
    <w:rsid w:val="00EC61E5"/>
    <w:rsid w:val="00EE2BAF"/>
    <w:rsid w:val="00EF4E9E"/>
    <w:rsid w:val="00F01AD2"/>
    <w:rsid w:val="00F0238A"/>
    <w:rsid w:val="00F04029"/>
    <w:rsid w:val="00F05D59"/>
    <w:rsid w:val="00F06CF8"/>
    <w:rsid w:val="00F141E2"/>
    <w:rsid w:val="00F16FB1"/>
    <w:rsid w:val="00F648ED"/>
    <w:rsid w:val="00F65184"/>
    <w:rsid w:val="00F82E8E"/>
    <w:rsid w:val="00F867CE"/>
    <w:rsid w:val="00F93632"/>
    <w:rsid w:val="00F957FA"/>
    <w:rsid w:val="00FB2942"/>
    <w:rsid w:val="00FB432D"/>
    <w:rsid w:val="00FE13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5D5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D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48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7624AC"/>
    <w:rPr>
      <w:rFonts w:ascii="Arial" w:hAnsi="Arial"/>
      <w:b/>
      <w:sz w:val="24"/>
    </w:rPr>
  </w:style>
  <w:style w:type="character" w:customStyle="1" w:styleId="Heading3Char">
    <w:name w:val="Heading 3 Char"/>
    <w:basedOn w:val="DefaultParagraphFont"/>
    <w:link w:val="Heading3"/>
    <w:rsid w:val="007624A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7624AC"/>
    <w:rPr>
      <w:rFonts w:ascii="Arial" w:hAnsi="Arial"/>
      <w:b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</TotalTime>
  <Pages>43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11848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wz7x3j</cp:lastModifiedBy>
  <cp:revision>2</cp:revision>
  <cp:lastPrinted>2011-03-21T13:34:00Z</cp:lastPrinted>
  <dcterms:created xsi:type="dcterms:W3CDTF">2013-06-21T14:50:00Z</dcterms:created>
  <dcterms:modified xsi:type="dcterms:W3CDTF">2013-06-21T14:50:00Z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Bulk Capacitor Precharge and Power Disconnect</vt:lpwstr>
  </property>
  <property fmtid="{D5CDD505-2E9C-101B-9397-08002B2CF9AE}" pid="3" name="MDDRevNum">
    <vt:lpwstr>5.0</vt:lpwstr>
  </property>
  <property fmtid="{D5CDD505-2E9C-101B-9397-08002B2CF9AE}" pid="4" name="Module Layer">
    <vt:lpwstr>0</vt:lpwstr>
  </property>
  <property fmtid="{D5CDD505-2E9C-101B-9397-08002B2CF9AE}" pid="5" name="Module Name">
    <vt:lpwstr>BkCpPc</vt:lpwstr>
  </property>
  <property fmtid="{D5CDD505-2E9C-101B-9397-08002B2CF9AE}" pid="6" name="Product Line">
    <vt:lpwstr>Gen II+ EPS EA3</vt:lpwstr>
  </property>
</Properties>
</file>