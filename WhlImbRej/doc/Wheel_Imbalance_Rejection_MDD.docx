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0685503E"/>
    <w:multiLevelType w:val="hybridMultilevel"/>
    <w:tmpl w:val="7AD853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7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0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0"/>
  </w:num>
  <w:num w:numId="2">
    <w:abstractNumId w:val="9"/>
  </w:num>
  <w:num w:numId="3">
    <w:abstractNumId w:val="6"/>
  </w:num>
  <w:num w:numId="4">
    <w:abstractNumId w:val="0"/>
  </w:num>
  <w:num w:numId="5">
    <w:abstractNumId w:val="5"/>
  </w:num>
  <w:num w:numId="6">
    <w:abstractNumId w:val="2"/>
  </w:num>
  <w:num w:numId="7">
    <w:abstractNumId w:val="3"/>
  </w:num>
  <w:num w:numId="8">
    <w:abstractNumId w:val="4"/>
  </w:num>
  <w:num w:numId="9">
    <w:abstractNumId w:val="8"/>
  </w:num>
  <w:num w:numId="10">
    <w:abstractNumId w:val="7"/>
  </w:num>
  <w:num w:numId="1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attachedTemplate r:id="rId1"/>
  <w:trackRevisions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3398F"/>
    <w:rsid w:val="000002DA"/>
    <w:rsid w:val="0000363B"/>
    <w:rsid w:val="00013B60"/>
    <w:rsid w:val="000157A8"/>
    <w:rsid w:val="00016EDF"/>
    <w:rsid w:val="000177F1"/>
    <w:rsid w:val="000225A7"/>
    <w:rsid w:val="00034641"/>
    <w:rsid w:val="0004649B"/>
    <w:rsid w:val="00065518"/>
    <w:rsid w:val="00077E9E"/>
    <w:rsid w:val="00095871"/>
    <w:rsid w:val="000B206D"/>
    <w:rsid w:val="000B74BE"/>
    <w:rsid w:val="000C39E5"/>
    <w:rsid w:val="000D4897"/>
    <w:rsid w:val="000D6D9C"/>
    <w:rsid w:val="000D714C"/>
    <w:rsid w:val="000F1F8B"/>
    <w:rsid w:val="000F22A8"/>
    <w:rsid w:val="00107819"/>
    <w:rsid w:val="0011682C"/>
    <w:rsid w:val="001352F9"/>
    <w:rsid w:val="001479B9"/>
    <w:rsid w:val="0017404C"/>
    <w:rsid w:val="001A574F"/>
    <w:rsid w:val="001B43D0"/>
    <w:rsid w:val="001B60DF"/>
    <w:rsid w:val="001E22F8"/>
    <w:rsid w:val="001F09B2"/>
    <w:rsid w:val="0020722A"/>
    <w:rsid w:val="00214F81"/>
    <w:rsid w:val="00230D55"/>
    <w:rsid w:val="002323D1"/>
    <w:rsid w:val="00251AC0"/>
    <w:rsid w:val="00257D0E"/>
    <w:rsid w:val="00272331"/>
    <w:rsid w:val="00273AF4"/>
    <w:rsid w:val="002C03D8"/>
    <w:rsid w:val="002E7749"/>
    <w:rsid w:val="00300F27"/>
    <w:rsid w:val="00307E8B"/>
    <w:rsid w:val="00315335"/>
    <w:rsid w:val="0031703A"/>
    <w:rsid w:val="0033010A"/>
    <w:rsid w:val="003552A3"/>
    <w:rsid w:val="00383B1B"/>
    <w:rsid w:val="003B1649"/>
    <w:rsid w:val="003C0E93"/>
    <w:rsid w:val="003C1FC6"/>
    <w:rsid w:val="003C4D3F"/>
    <w:rsid w:val="003C589A"/>
    <w:rsid w:val="003C7C51"/>
    <w:rsid w:val="003D690C"/>
    <w:rsid w:val="003E7187"/>
    <w:rsid w:val="003E7A4B"/>
    <w:rsid w:val="003E7E5D"/>
    <w:rsid w:val="003F1730"/>
    <w:rsid w:val="00413A9A"/>
    <w:rsid w:val="004164B9"/>
    <w:rsid w:val="0041729B"/>
    <w:rsid w:val="004236EF"/>
    <w:rsid w:val="004255B0"/>
    <w:rsid w:val="0044458D"/>
    <w:rsid w:val="00444A97"/>
    <w:rsid w:val="00451AA0"/>
    <w:rsid w:val="00475A35"/>
    <w:rsid w:val="004770A3"/>
    <w:rsid w:val="004A4DC1"/>
    <w:rsid w:val="004A781C"/>
    <w:rsid w:val="004B083C"/>
    <w:rsid w:val="004C319E"/>
    <w:rsid w:val="004E5AB6"/>
    <w:rsid w:val="00502565"/>
    <w:rsid w:val="0052155D"/>
    <w:rsid w:val="00531860"/>
    <w:rsid w:val="0055197E"/>
    <w:rsid w:val="00552A5F"/>
    <w:rsid w:val="005623A7"/>
    <w:rsid w:val="0057795E"/>
    <w:rsid w:val="00593446"/>
    <w:rsid w:val="005B3E29"/>
    <w:rsid w:val="005C7EBB"/>
    <w:rsid w:val="005D5FE4"/>
    <w:rsid w:val="005E2C54"/>
    <w:rsid w:val="0061274E"/>
    <w:rsid w:val="006132F7"/>
    <w:rsid w:val="00616853"/>
    <w:rsid w:val="00662938"/>
    <w:rsid w:val="00674ADF"/>
    <w:rsid w:val="006861B7"/>
    <w:rsid w:val="00686F43"/>
    <w:rsid w:val="00690CF2"/>
    <w:rsid w:val="00692210"/>
    <w:rsid w:val="006D33CC"/>
    <w:rsid w:val="006F01A3"/>
    <w:rsid w:val="006F1287"/>
    <w:rsid w:val="00706174"/>
    <w:rsid w:val="00706DC5"/>
    <w:rsid w:val="00720E5A"/>
    <w:rsid w:val="00727BF4"/>
    <w:rsid w:val="007410DE"/>
    <w:rsid w:val="00753E4B"/>
    <w:rsid w:val="007554E3"/>
    <w:rsid w:val="00786558"/>
    <w:rsid w:val="00787641"/>
    <w:rsid w:val="007A69AC"/>
    <w:rsid w:val="007D5505"/>
    <w:rsid w:val="008018D3"/>
    <w:rsid w:val="00802C28"/>
    <w:rsid w:val="008242F0"/>
    <w:rsid w:val="0082457E"/>
    <w:rsid w:val="00847212"/>
    <w:rsid w:val="008535B2"/>
    <w:rsid w:val="00870EF4"/>
    <w:rsid w:val="00874436"/>
    <w:rsid w:val="00877263"/>
    <w:rsid w:val="0087739A"/>
    <w:rsid w:val="0087767D"/>
    <w:rsid w:val="00885992"/>
    <w:rsid w:val="00887BE5"/>
    <w:rsid w:val="008B3E94"/>
    <w:rsid w:val="008E44AB"/>
    <w:rsid w:val="008F6DBB"/>
    <w:rsid w:val="00907C9E"/>
    <w:rsid w:val="00915265"/>
    <w:rsid w:val="00931C98"/>
    <w:rsid w:val="0093398F"/>
    <w:rsid w:val="00935DDB"/>
    <w:rsid w:val="00937013"/>
    <w:rsid w:val="00946A58"/>
    <w:rsid w:val="00950D26"/>
    <w:rsid w:val="00955F6A"/>
    <w:rsid w:val="00956082"/>
    <w:rsid w:val="00957470"/>
    <w:rsid w:val="0096352D"/>
    <w:rsid w:val="00983712"/>
    <w:rsid w:val="009B20B2"/>
    <w:rsid w:val="00A119E6"/>
    <w:rsid w:val="00A5312A"/>
    <w:rsid w:val="00A539BD"/>
    <w:rsid w:val="00A716FE"/>
    <w:rsid w:val="00A837B7"/>
    <w:rsid w:val="00AC10A2"/>
    <w:rsid w:val="00AC1672"/>
    <w:rsid w:val="00AD731B"/>
    <w:rsid w:val="00AE5DE6"/>
    <w:rsid w:val="00B0739B"/>
    <w:rsid w:val="00B120D7"/>
    <w:rsid w:val="00B13AF2"/>
    <w:rsid w:val="00B205F6"/>
    <w:rsid w:val="00B50E64"/>
    <w:rsid w:val="00B521A0"/>
    <w:rsid w:val="00B54697"/>
    <w:rsid w:val="00B739A8"/>
    <w:rsid w:val="00B91A46"/>
    <w:rsid w:val="00BC38F0"/>
    <w:rsid w:val="00BD008B"/>
    <w:rsid w:val="00BD15D2"/>
    <w:rsid w:val="00BD3DFF"/>
    <w:rsid w:val="00BE2907"/>
    <w:rsid w:val="00BE5EA4"/>
    <w:rsid w:val="00BF364D"/>
    <w:rsid w:val="00C053A9"/>
    <w:rsid w:val="00C11791"/>
    <w:rsid w:val="00C2158D"/>
    <w:rsid w:val="00C21EF9"/>
    <w:rsid w:val="00C35BD3"/>
    <w:rsid w:val="00C455B1"/>
    <w:rsid w:val="00C602AB"/>
    <w:rsid w:val="00C72FFA"/>
    <w:rsid w:val="00C765DD"/>
    <w:rsid w:val="00C77713"/>
    <w:rsid w:val="00CC37E3"/>
    <w:rsid w:val="00CD6295"/>
    <w:rsid w:val="00CE4A6C"/>
    <w:rsid w:val="00D118F8"/>
    <w:rsid w:val="00D14586"/>
    <w:rsid w:val="00D23C07"/>
    <w:rsid w:val="00D55E90"/>
    <w:rsid w:val="00D8770E"/>
    <w:rsid w:val="00D94BDD"/>
    <w:rsid w:val="00DA59E4"/>
    <w:rsid w:val="00DB0B5E"/>
    <w:rsid w:val="00DC7E08"/>
    <w:rsid w:val="00DE4889"/>
    <w:rsid w:val="00DF57E2"/>
    <w:rsid w:val="00E015D7"/>
    <w:rsid w:val="00E02E23"/>
    <w:rsid w:val="00E03820"/>
    <w:rsid w:val="00E32708"/>
    <w:rsid w:val="00E5472B"/>
    <w:rsid w:val="00E57C42"/>
    <w:rsid w:val="00E64542"/>
    <w:rsid w:val="00E71606"/>
    <w:rsid w:val="00E910EA"/>
    <w:rsid w:val="00EA2201"/>
    <w:rsid w:val="00EA49F1"/>
    <w:rsid w:val="00EB2380"/>
    <w:rsid w:val="00EC1F5E"/>
    <w:rsid w:val="00EC29AE"/>
    <w:rsid w:val="00ED6B55"/>
    <w:rsid w:val="00EF7DF1"/>
    <w:rsid w:val="00F06132"/>
    <w:rsid w:val="00F16355"/>
    <w:rsid w:val="00F1785D"/>
    <w:rsid w:val="00F207F6"/>
    <w:rsid w:val="00F47B99"/>
    <w:rsid w:val="00F63ED9"/>
    <w:rsid w:val="00F648ED"/>
    <w:rsid w:val="00F82E8E"/>
    <w:rsid w:val="00F95622"/>
    <w:rsid w:val="00F957FA"/>
    <w:rsid w:val="00FB2942"/>
    <w:rsid w:val="00FB432D"/>
    <w:rsid w:val="00FC7D63"/>
    <w:rsid w:val="00FE6DD2"/>
    <w:rsid w:val="00FF5C1B"/>
    <w:rsid w:val="00FF6FFD"/>
    <w:rsid w:val="00FF78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44AB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7233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2331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3C1FC6"/>
    <w:rPr>
      <w:rFonts w:ascii="Arial" w:hAnsi="Arial"/>
      <w:b/>
      <w:sz w:val="24"/>
    </w:rPr>
  </w:style>
  <w:style w:type="character" w:customStyle="1" w:styleId="Heading4Char">
    <w:name w:val="Heading 4 Char"/>
    <w:basedOn w:val="DefaultParagraphFont"/>
    <w:link w:val="Heading4"/>
    <w:rsid w:val="003C1FC6"/>
    <w:rPr>
      <w:rFonts w:ascii="Arial" w:hAnsi="Arial"/>
      <w:b/>
      <w:sz w:val="24"/>
    </w:rPr>
  </w:style>
  <w:style w:type="paragraph" w:styleId="ListParagraph">
    <w:name w:val="List Paragraph"/>
    <w:basedOn w:val="Normal"/>
    <w:uiPriority w:val="34"/>
    <w:qFormat/>
    <w:rsid w:val="00C2158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923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zgng4\Desktop\MDD%20Template%20EA3.dotx" TargetMode="Externa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MDD Template EA3.dotx</Template>
  <TotalTime>643</TotalTime>
  <Pages>58</Pages>
  <Words>4376</Words>
  <Characters>24944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29262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Lucas Wendling</dc:creator>
  <cp:keywords/>
  <dc:description/>
  <cp:lastModifiedBy>Vishal Kema</cp:lastModifiedBy>
  <cp:revision>40</cp:revision>
  <cp:lastPrinted>2011-03-21T13:34:00Z</cp:lastPrinted>
  <dcterms:created xsi:type="dcterms:W3CDTF">2012-04-30T16:32:00Z</dcterms:created>
  <dcterms:modified xsi:type="dcterms:W3CDTF">2013-04-01T19:15:00Z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Wheel Imbalance Rejection</vt:lpwstr>
  </property>
  <property fmtid="{D5CDD505-2E9C-101B-9397-08002B2CF9AE}" pid="3" name="MDDRevNum">
    <vt:lpwstr>8</vt:lpwstr>
  </property>
  <property fmtid="{D5CDD505-2E9C-101B-9397-08002B2CF9AE}" pid="4" name="Module Layer">
    <vt:lpwstr>0</vt:lpwstr>
  </property>
  <property fmtid="{D5CDD505-2E9C-101B-9397-08002B2CF9AE}" pid="5" name="Module Name">
    <vt:lpwstr>WhlImbRej</vt:lpwstr>
  </property>
  <property fmtid="{D5CDD505-2E9C-101B-9397-08002B2CF9AE}" pid="6" name="Product Line">
    <vt:lpwstr>Gen II+ EPS EA3</vt:lpwstr>
  </property>
</Properties>
</file>