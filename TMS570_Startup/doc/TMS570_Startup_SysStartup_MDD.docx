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F98181F"/>
    <w:multiLevelType w:val="hybridMultilevel"/>
    <w:tmpl w:val="45D44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2"/>
  </w:num>
  <w:num w:numId="8">
    <w:abstractNumId w:val="3"/>
  </w:num>
  <w:num w:numId="9">
    <w:abstractNumId w:val="8"/>
  </w:num>
  <w:num w:numId="10">
    <w:abstractNumId w:val="7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E23F7"/>
    <w:rsid w:val="00000BE6"/>
    <w:rsid w:val="00034213"/>
    <w:rsid w:val="00034778"/>
    <w:rsid w:val="0004591D"/>
    <w:rsid w:val="00076EFA"/>
    <w:rsid w:val="0008082F"/>
    <w:rsid w:val="0008556A"/>
    <w:rsid w:val="000E4509"/>
    <w:rsid w:val="000F1B96"/>
    <w:rsid w:val="000F4C16"/>
    <w:rsid w:val="00107819"/>
    <w:rsid w:val="001107F6"/>
    <w:rsid w:val="0011218E"/>
    <w:rsid w:val="0012722C"/>
    <w:rsid w:val="00133251"/>
    <w:rsid w:val="00150ADE"/>
    <w:rsid w:val="00157F46"/>
    <w:rsid w:val="001A3CD5"/>
    <w:rsid w:val="001A574F"/>
    <w:rsid w:val="001A6408"/>
    <w:rsid w:val="001A7A7D"/>
    <w:rsid w:val="001B20B9"/>
    <w:rsid w:val="001B60DF"/>
    <w:rsid w:val="001C4353"/>
    <w:rsid w:val="001C7E3F"/>
    <w:rsid w:val="001D03D2"/>
    <w:rsid w:val="001E268A"/>
    <w:rsid w:val="001E2D24"/>
    <w:rsid w:val="001E6458"/>
    <w:rsid w:val="001F02CF"/>
    <w:rsid w:val="001F09B2"/>
    <w:rsid w:val="001F5FEC"/>
    <w:rsid w:val="001F768A"/>
    <w:rsid w:val="00206ADE"/>
    <w:rsid w:val="0020722A"/>
    <w:rsid w:val="00212ED2"/>
    <w:rsid w:val="0021745F"/>
    <w:rsid w:val="00227CCD"/>
    <w:rsid w:val="00236372"/>
    <w:rsid w:val="00251AC0"/>
    <w:rsid w:val="0026661B"/>
    <w:rsid w:val="002756C9"/>
    <w:rsid w:val="002853A4"/>
    <w:rsid w:val="00296A0B"/>
    <w:rsid w:val="002A3AF5"/>
    <w:rsid w:val="002A6992"/>
    <w:rsid w:val="002B65BC"/>
    <w:rsid w:val="002C03D8"/>
    <w:rsid w:val="002C2C02"/>
    <w:rsid w:val="002E2573"/>
    <w:rsid w:val="00306DB0"/>
    <w:rsid w:val="00311690"/>
    <w:rsid w:val="00315335"/>
    <w:rsid w:val="00331947"/>
    <w:rsid w:val="00377382"/>
    <w:rsid w:val="00381CBF"/>
    <w:rsid w:val="00391422"/>
    <w:rsid w:val="00393259"/>
    <w:rsid w:val="003C4D3F"/>
    <w:rsid w:val="003D59C3"/>
    <w:rsid w:val="003F586F"/>
    <w:rsid w:val="003F6D1B"/>
    <w:rsid w:val="00465882"/>
    <w:rsid w:val="00466255"/>
    <w:rsid w:val="00471392"/>
    <w:rsid w:val="004742C3"/>
    <w:rsid w:val="0048218C"/>
    <w:rsid w:val="00485A48"/>
    <w:rsid w:val="004A464C"/>
    <w:rsid w:val="004A751C"/>
    <w:rsid w:val="004A781C"/>
    <w:rsid w:val="004D1D36"/>
    <w:rsid w:val="004E1576"/>
    <w:rsid w:val="004E4600"/>
    <w:rsid w:val="004F7692"/>
    <w:rsid w:val="00510A52"/>
    <w:rsid w:val="00515408"/>
    <w:rsid w:val="00520A05"/>
    <w:rsid w:val="00525AA7"/>
    <w:rsid w:val="005450B9"/>
    <w:rsid w:val="005526B7"/>
    <w:rsid w:val="00590CAF"/>
    <w:rsid w:val="005911F0"/>
    <w:rsid w:val="00592E00"/>
    <w:rsid w:val="005A56EB"/>
    <w:rsid w:val="005A7E75"/>
    <w:rsid w:val="005B3FF9"/>
    <w:rsid w:val="005C28F3"/>
    <w:rsid w:val="005D5FE4"/>
    <w:rsid w:val="005E23F7"/>
    <w:rsid w:val="005F6693"/>
    <w:rsid w:val="00604CBF"/>
    <w:rsid w:val="006072EB"/>
    <w:rsid w:val="006155C0"/>
    <w:rsid w:val="00616853"/>
    <w:rsid w:val="00620C50"/>
    <w:rsid w:val="00635F39"/>
    <w:rsid w:val="00674ADF"/>
    <w:rsid w:val="006856B5"/>
    <w:rsid w:val="006B359F"/>
    <w:rsid w:val="006C430A"/>
    <w:rsid w:val="006C4940"/>
    <w:rsid w:val="006D33CC"/>
    <w:rsid w:val="006E1E5E"/>
    <w:rsid w:val="006E2556"/>
    <w:rsid w:val="006F01A3"/>
    <w:rsid w:val="00706174"/>
    <w:rsid w:val="00713DF3"/>
    <w:rsid w:val="00742147"/>
    <w:rsid w:val="00751281"/>
    <w:rsid w:val="0075213D"/>
    <w:rsid w:val="00761F3F"/>
    <w:rsid w:val="00765FD2"/>
    <w:rsid w:val="0076644C"/>
    <w:rsid w:val="00773935"/>
    <w:rsid w:val="0078443A"/>
    <w:rsid w:val="007A69AC"/>
    <w:rsid w:val="007C0846"/>
    <w:rsid w:val="007D7660"/>
    <w:rsid w:val="0080501C"/>
    <w:rsid w:val="008242F0"/>
    <w:rsid w:val="008414EB"/>
    <w:rsid w:val="0084172F"/>
    <w:rsid w:val="008535B2"/>
    <w:rsid w:val="00856EFC"/>
    <w:rsid w:val="00857AF5"/>
    <w:rsid w:val="008607F7"/>
    <w:rsid w:val="008640CF"/>
    <w:rsid w:val="008825C7"/>
    <w:rsid w:val="0088304F"/>
    <w:rsid w:val="00894440"/>
    <w:rsid w:val="008B3E94"/>
    <w:rsid w:val="008C3CDC"/>
    <w:rsid w:val="008F6DBB"/>
    <w:rsid w:val="008F766E"/>
    <w:rsid w:val="009308B1"/>
    <w:rsid w:val="009315E6"/>
    <w:rsid w:val="00931B0C"/>
    <w:rsid w:val="00937013"/>
    <w:rsid w:val="009411A8"/>
    <w:rsid w:val="00944A94"/>
    <w:rsid w:val="009543B3"/>
    <w:rsid w:val="00955F6A"/>
    <w:rsid w:val="00957470"/>
    <w:rsid w:val="00974B00"/>
    <w:rsid w:val="0099372D"/>
    <w:rsid w:val="009A09CF"/>
    <w:rsid w:val="009A0E9A"/>
    <w:rsid w:val="009B20B2"/>
    <w:rsid w:val="009D604D"/>
    <w:rsid w:val="009E60B2"/>
    <w:rsid w:val="00A21EF0"/>
    <w:rsid w:val="00A35B8E"/>
    <w:rsid w:val="00A5314C"/>
    <w:rsid w:val="00A81EC7"/>
    <w:rsid w:val="00A82212"/>
    <w:rsid w:val="00A92F0E"/>
    <w:rsid w:val="00AA3CC6"/>
    <w:rsid w:val="00AD0CD7"/>
    <w:rsid w:val="00AD731B"/>
    <w:rsid w:val="00B11F4E"/>
    <w:rsid w:val="00B17C55"/>
    <w:rsid w:val="00B35E2C"/>
    <w:rsid w:val="00B41C16"/>
    <w:rsid w:val="00B54697"/>
    <w:rsid w:val="00B60A3F"/>
    <w:rsid w:val="00B6510E"/>
    <w:rsid w:val="00B8592E"/>
    <w:rsid w:val="00B91FC0"/>
    <w:rsid w:val="00BA2B5C"/>
    <w:rsid w:val="00BA540C"/>
    <w:rsid w:val="00BC7B46"/>
    <w:rsid w:val="00BD008B"/>
    <w:rsid w:val="00BD15D2"/>
    <w:rsid w:val="00BD3DFF"/>
    <w:rsid w:val="00BF364D"/>
    <w:rsid w:val="00C02BB6"/>
    <w:rsid w:val="00C215E1"/>
    <w:rsid w:val="00C2570E"/>
    <w:rsid w:val="00C35BD3"/>
    <w:rsid w:val="00C5477C"/>
    <w:rsid w:val="00C72FFA"/>
    <w:rsid w:val="00CC6498"/>
    <w:rsid w:val="00D077BF"/>
    <w:rsid w:val="00D164AA"/>
    <w:rsid w:val="00D307AE"/>
    <w:rsid w:val="00D52F28"/>
    <w:rsid w:val="00D54530"/>
    <w:rsid w:val="00D75648"/>
    <w:rsid w:val="00D819FF"/>
    <w:rsid w:val="00D90B67"/>
    <w:rsid w:val="00D94BDD"/>
    <w:rsid w:val="00DA1266"/>
    <w:rsid w:val="00DA4902"/>
    <w:rsid w:val="00DC142A"/>
    <w:rsid w:val="00DC74A4"/>
    <w:rsid w:val="00DC7E08"/>
    <w:rsid w:val="00DE4889"/>
    <w:rsid w:val="00DF1274"/>
    <w:rsid w:val="00E152BA"/>
    <w:rsid w:val="00E22571"/>
    <w:rsid w:val="00E445A4"/>
    <w:rsid w:val="00E53A9A"/>
    <w:rsid w:val="00E5472B"/>
    <w:rsid w:val="00E57C42"/>
    <w:rsid w:val="00E87D9F"/>
    <w:rsid w:val="00E96289"/>
    <w:rsid w:val="00EA7C99"/>
    <w:rsid w:val="00EC48F9"/>
    <w:rsid w:val="00ED283F"/>
    <w:rsid w:val="00ED2E97"/>
    <w:rsid w:val="00EE28A0"/>
    <w:rsid w:val="00EE4492"/>
    <w:rsid w:val="00EF0E68"/>
    <w:rsid w:val="00F274C1"/>
    <w:rsid w:val="00F41598"/>
    <w:rsid w:val="00F648ED"/>
    <w:rsid w:val="00F67701"/>
    <w:rsid w:val="00F8129A"/>
    <w:rsid w:val="00F82E8E"/>
    <w:rsid w:val="00F866BD"/>
    <w:rsid w:val="00F957FA"/>
    <w:rsid w:val="00FB2942"/>
    <w:rsid w:val="00FB432D"/>
    <w:rsid w:val="00FC10F5"/>
    <w:rsid w:val="00FE2B9B"/>
    <w:rsid w:val="00FF61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274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character" w:customStyle="1" w:styleId="Heading3Char">
    <w:name w:val="Heading 3 Char"/>
    <w:basedOn w:val="DefaultParagraphFont"/>
    <w:link w:val="Heading3"/>
    <w:rsid w:val="00DF1274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DF1274"/>
    <w:rPr>
      <w:rFonts w:ascii="Arial" w:hAnsi="Arial"/>
      <w:b/>
      <w:sz w:val="24"/>
    </w:rPr>
  </w:style>
  <w:style w:type="paragraph" w:styleId="ListParagraph">
    <w:name w:val="List Paragraph"/>
    <w:basedOn w:val="Normal"/>
    <w:uiPriority w:val="34"/>
    <w:qFormat/>
    <w:rsid w:val="00B6510E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rsid w:val="0075213D"/>
    <w:rPr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10F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0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zgng4\My%20Documents\Downloads\MDD%2520Template%25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MDD%20Template%20EA3.dotx</Template>
  <TotalTime>1809</TotalTime>
  <Pages>1</Pages>
  <Words>2601</Words>
  <Characters>14831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17398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Lucas Wendling</dc:creator>
  <cp:keywords/>
  <dc:description/>
  <cp:lastModifiedBy>Lucas Wendling</cp:lastModifiedBy>
  <cp:revision>103</cp:revision>
  <cp:lastPrinted>2011-03-21T13:34:00Z</cp:lastPrinted>
  <dcterms:created xsi:type="dcterms:W3CDTF">2012-05-02T17:49:00Z</dcterms:created>
  <dcterms:modified xsi:type="dcterms:W3CDTF">2013-08-02T18:09:00Z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TMS570 Startup - SysStartup</vt:lpwstr>
  </property>
  <property fmtid="{D5CDD505-2E9C-101B-9397-08002B2CF9AE}" pid="3" name="MDDRevNum">
    <vt:lpwstr>3</vt:lpwstr>
  </property>
  <property fmtid="{D5CDD505-2E9C-101B-9397-08002B2CF9AE}" pid="4" name="Module Layer">
    <vt:lpwstr>0</vt:lpwstr>
  </property>
  <property fmtid="{D5CDD505-2E9C-101B-9397-08002B2CF9AE}" pid="5" name="Module Name">
    <vt:lpwstr>SysStartup</vt:lpwstr>
  </property>
  <property fmtid="{D5CDD505-2E9C-101B-9397-08002B2CF9AE}" pid="6" name="Product Line">
    <vt:lpwstr>Gen II+ EPS EA3</vt:lpwstr>
  </property>
</Properties>
</file>