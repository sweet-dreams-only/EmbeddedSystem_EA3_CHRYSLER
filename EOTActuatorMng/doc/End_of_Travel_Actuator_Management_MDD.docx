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E271CE8"/>
    <w:multiLevelType w:val="hybridMultilevel"/>
    <w:tmpl w:val="B97AF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75D56"/>
    <w:multiLevelType w:val="hybridMultilevel"/>
    <w:tmpl w:val="7D9AD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9"/>
  </w:num>
  <w:num w:numId="10">
    <w:abstractNumId w:val="8"/>
  </w:num>
  <w:num w:numId="11">
    <w:abstractNumId w:val="5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7D85"/>
    <w:rsid w:val="00010DAF"/>
    <w:rsid w:val="00017CFD"/>
    <w:rsid w:val="000218EB"/>
    <w:rsid w:val="000239AB"/>
    <w:rsid w:val="0004365B"/>
    <w:rsid w:val="0004723A"/>
    <w:rsid w:val="00047A2E"/>
    <w:rsid w:val="00047D85"/>
    <w:rsid w:val="000606B7"/>
    <w:rsid w:val="00071C67"/>
    <w:rsid w:val="0007415D"/>
    <w:rsid w:val="0008061F"/>
    <w:rsid w:val="000823F8"/>
    <w:rsid w:val="0008490C"/>
    <w:rsid w:val="00086895"/>
    <w:rsid w:val="000A4F2E"/>
    <w:rsid w:val="000B3385"/>
    <w:rsid w:val="000C3CC5"/>
    <w:rsid w:val="000D6925"/>
    <w:rsid w:val="000E2169"/>
    <w:rsid w:val="000E23F5"/>
    <w:rsid w:val="000E38B7"/>
    <w:rsid w:val="001005D4"/>
    <w:rsid w:val="00103E08"/>
    <w:rsid w:val="0010402B"/>
    <w:rsid w:val="00107819"/>
    <w:rsid w:val="0011237D"/>
    <w:rsid w:val="00134615"/>
    <w:rsid w:val="00136489"/>
    <w:rsid w:val="0014032C"/>
    <w:rsid w:val="00140F2B"/>
    <w:rsid w:val="001432FE"/>
    <w:rsid w:val="0014565D"/>
    <w:rsid w:val="001547F5"/>
    <w:rsid w:val="00156423"/>
    <w:rsid w:val="001639C9"/>
    <w:rsid w:val="001854E7"/>
    <w:rsid w:val="001B60DF"/>
    <w:rsid w:val="001F09B2"/>
    <w:rsid w:val="002010B0"/>
    <w:rsid w:val="002052A3"/>
    <w:rsid w:val="0020722A"/>
    <w:rsid w:val="00242ADA"/>
    <w:rsid w:val="00251AC0"/>
    <w:rsid w:val="0025203F"/>
    <w:rsid w:val="00262165"/>
    <w:rsid w:val="0026228A"/>
    <w:rsid w:val="002702BA"/>
    <w:rsid w:val="00272D4B"/>
    <w:rsid w:val="002A22FE"/>
    <w:rsid w:val="002B15F5"/>
    <w:rsid w:val="002B5B23"/>
    <w:rsid w:val="002C03D8"/>
    <w:rsid w:val="002D4AA2"/>
    <w:rsid w:val="00315335"/>
    <w:rsid w:val="00323A5F"/>
    <w:rsid w:val="00323B1C"/>
    <w:rsid w:val="00332321"/>
    <w:rsid w:val="00332D06"/>
    <w:rsid w:val="0034574C"/>
    <w:rsid w:val="00363729"/>
    <w:rsid w:val="0036579B"/>
    <w:rsid w:val="00366388"/>
    <w:rsid w:val="00375360"/>
    <w:rsid w:val="003801EF"/>
    <w:rsid w:val="00387BDA"/>
    <w:rsid w:val="003C4D3F"/>
    <w:rsid w:val="003F076E"/>
    <w:rsid w:val="00404A20"/>
    <w:rsid w:val="00422F75"/>
    <w:rsid w:val="00436363"/>
    <w:rsid w:val="004400B6"/>
    <w:rsid w:val="00443396"/>
    <w:rsid w:val="00443BF5"/>
    <w:rsid w:val="0047370F"/>
    <w:rsid w:val="004741B8"/>
    <w:rsid w:val="004A188B"/>
    <w:rsid w:val="004A5C35"/>
    <w:rsid w:val="004A781C"/>
    <w:rsid w:val="004B0902"/>
    <w:rsid w:val="00501A42"/>
    <w:rsid w:val="0050217B"/>
    <w:rsid w:val="005119DD"/>
    <w:rsid w:val="005339FE"/>
    <w:rsid w:val="00556D30"/>
    <w:rsid w:val="005578EB"/>
    <w:rsid w:val="00576E10"/>
    <w:rsid w:val="00577325"/>
    <w:rsid w:val="00591C42"/>
    <w:rsid w:val="005A1D9F"/>
    <w:rsid w:val="005A55C6"/>
    <w:rsid w:val="005B0A30"/>
    <w:rsid w:val="005D5FE4"/>
    <w:rsid w:val="005E5FEB"/>
    <w:rsid w:val="005E63E9"/>
    <w:rsid w:val="005F13CF"/>
    <w:rsid w:val="006034FF"/>
    <w:rsid w:val="006074B7"/>
    <w:rsid w:val="0061248F"/>
    <w:rsid w:val="006322D4"/>
    <w:rsid w:val="0065631B"/>
    <w:rsid w:val="00657AEE"/>
    <w:rsid w:val="00674ADF"/>
    <w:rsid w:val="006B526A"/>
    <w:rsid w:val="006B672A"/>
    <w:rsid w:val="006C21C9"/>
    <w:rsid w:val="006D33CC"/>
    <w:rsid w:val="006D3F73"/>
    <w:rsid w:val="006F01A3"/>
    <w:rsid w:val="007048A1"/>
    <w:rsid w:val="00706174"/>
    <w:rsid w:val="00707630"/>
    <w:rsid w:val="00712B6B"/>
    <w:rsid w:val="0074302C"/>
    <w:rsid w:val="007459BB"/>
    <w:rsid w:val="007520BC"/>
    <w:rsid w:val="00762D97"/>
    <w:rsid w:val="0077339A"/>
    <w:rsid w:val="007A69AC"/>
    <w:rsid w:val="007B2673"/>
    <w:rsid w:val="007B62C0"/>
    <w:rsid w:val="007C596A"/>
    <w:rsid w:val="00801566"/>
    <w:rsid w:val="00813B6B"/>
    <w:rsid w:val="00847131"/>
    <w:rsid w:val="00881D3A"/>
    <w:rsid w:val="00894CB2"/>
    <w:rsid w:val="008B3E94"/>
    <w:rsid w:val="008C25A1"/>
    <w:rsid w:val="008D5B54"/>
    <w:rsid w:val="008F6DBB"/>
    <w:rsid w:val="009137F6"/>
    <w:rsid w:val="00915CB6"/>
    <w:rsid w:val="00933239"/>
    <w:rsid w:val="00945B68"/>
    <w:rsid w:val="00955F6A"/>
    <w:rsid w:val="009722F8"/>
    <w:rsid w:val="009726C8"/>
    <w:rsid w:val="009755F7"/>
    <w:rsid w:val="009A04A3"/>
    <w:rsid w:val="009C6877"/>
    <w:rsid w:val="009E615A"/>
    <w:rsid w:val="00A4066E"/>
    <w:rsid w:val="00A41455"/>
    <w:rsid w:val="00A644B3"/>
    <w:rsid w:val="00A715F5"/>
    <w:rsid w:val="00A71AD0"/>
    <w:rsid w:val="00A773D3"/>
    <w:rsid w:val="00A83FFC"/>
    <w:rsid w:val="00A84F48"/>
    <w:rsid w:val="00A871BD"/>
    <w:rsid w:val="00A95874"/>
    <w:rsid w:val="00AC2D94"/>
    <w:rsid w:val="00AD02D9"/>
    <w:rsid w:val="00AD10A5"/>
    <w:rsid w:val="00AD4394"/>
    <w:rsid w:val="00AD5B22"/>
    <w:rsid w:val="00AD731B"/>
    <w:rsid w:val="00AD774E"/>
    <w:rsid w:val="00AE0667"/>
    <w:rsid w:val="00AE2B3B"/>
    <w:rsid w:val="00AE4606"/>
    <w:rsid w:val="00AF0E6A"/>
    <w:rsid w:val="00AF5E63"/>
    <w:rsid w:val="00B37050"/>
    <w:rsid w:val="00B54697"/>
    <w:rsid w:val="00BA0B1F"/>
    <w:rsid w:val="00BA63C8"/>
    <w:rsid w:val="00BA70DB"/>
    <w:rsid w:val="00BB5DC1"/>
    <w:rsid w:val="00BD008B"/>
    <w:rsid w:val="00BD15D2"/>
    <w:rsid w:val="00BD3DFF"/>
    <w:rsid w:val="00BE1AF7"/>
    <w:rsid w:val="00BE23F9"/>
    <w:rsid w:val="00BE26AE"/>
    <w:rsid w:val="00BF364D"/>
    <w:rsid w:val="00BF3D49"/>
    <w:rsid w:val="00C00209"/>
    <w:rsid w:val="00C1651C"/>
    <w:rsid w:val="00C35BD3"/>
    <w:rsid w:val="00C509C7"/>
    <w:rsid w:val="00C5442F"/>
    <w:rsid w:val="00C62C73"/>
    <w:rsid w:val="00C64B81"/>
    <w:rsid w:val="00C72FFA"/>
    <w:rsid w:val="00C73466"/>
    <w:rsid w:val="00C96B85"/>
    <w:rsid w:val="00CC5E4B"/>
    <w:rsid w:val="00CD3404"/>
    <w:rsid w:val="00CD53B6"/>
    <w:rsid w:val="00CE142C"/>
    <w:rsid w:val="00CE3C44"/>
    <w:rsid w:val="00CF7B1D"/>
    <w:rsid w:val="00D114AF"/>
    <w:rsid w:val="00D118A7"/>
    <w:rsid w:val="00D169C3"/>
    <w:rsid w:val="00D16C77"/>
    <w:rsid w:val="00D2760D"/>
    <w:rsid w:val="00D426F3"/>
    <w:rsid w:val="00D433C7"/>
    <w:rsid w:val="00D537D7"/>
    <w:rsid w:val="00D56F28"/>
    <w:rsid w:val="00D61304"/>
    <w:rsid w:val="00D61EAE"/>
    <w:rsid w:val="00D73C79"/>
    <w:rsid w:val="00D7607E"/>
    <w:rsid w:val="00D8686F"/>
    <w:rsid w:val="00D94BDD"/>
    <w:rsid w:val="00D951F8"/>
    <w:rsid w:val="00DA018B"/>
    <w:rsid w:val="00DA2707"/>
    <w:rsid w:val="00DA551D"/>
    <w:rsid w:val="00DA6947"/>
    <w:rsid w:val="00DC7326"/>
    <w:rsid w:val="00DC7E08"/>
    <w:rsid w:val="00DD76B9"/>
    <w:rsid w:val="00DE4889"/>
    <w:rsid w:val="00DF5E96"/>
    <w:rsid w:val="00E02374"/>
    <w:rsid w:val="00E2044C"/>
    <w:rsid w:val="00E34D76"/>
    <w:rsid w:val="00E5472B"/>
    <w:rsid w:val="00E573FA"/>
    <w:rsid w:val="00E61076"/>
    <w:rsid w:val="00E83FA9"/>
    <w:rsid w:val="00E9015F"/>
    <w:rsid w:val="00E93F72"/>
    <w:rsid w:val="00EB27D7"/>
    <w:rsid w:val="00ED79A7"/>
    <w:rsid w:val="00EE78E4"/>
    <w:rsid w:val="00EE7953"/>
    <w:rsid w:val="00EF6427"/>
    <w:rsid w:val="00F07598"/>
    <w:rsid w:val="00F07A25"/>
    <w:rsid w:val="00F45072"/>
    <w:rsid w:val="00F648ED"/>
    <w:rsid w:val="00F64DA1"/>
    <w:rsid w:val="00FA14F1"/>
    <w:rsid w:val="00FB2942"/>
    <w:rsid w:val="00FB3092"/>
    <w:rsid w:val="00FB432D"/>
    <w:rsid w:val="00FC6F5A"/>
    <w:rsid w:val="00FD2148"/>
    <w:rsid w:val="00FD24A3"/>
    <w:rsid w:val="00FD6B05"/>
    <w:rsid w:val="00FE18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42F"/>
    <w:pPr>
      <w:spacing w:after="120"/>
    </w:pPr>
  </w:style>
  <w:style w:type="paragraph" w:styleId="Heading1">
    <w:name w:val="heading 1"/>
    <w:basedOn w:val="Normal"/>
    <w:next w:val="Normal"/>
    <w:qFormat/>
    <w:rsid w:val="00C5442F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C5442F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C5442F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C5442F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C5442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C5442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C5442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C5442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C5442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C5442F"/>
    <w:rPr>
      <w:sz w:val="24"/>
    </w:rPr>
  </w:style>
  <w:style w:type="paragraph" w:styleId="DocumentMap">
    <w:name w:val="Document Map"/>
    <w:basedOn w:val="Normal"/>
    <w:semiHidden/>
    <w:rsid w:val="00C5442F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C5442F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C5442F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C5442F"/>
    <w:pPr>
      <w:ind w:left="432"/>
      <w:jc w:val="both"/>
    </w:pPr>
  </w:style>
  <w:style w:type="paragraph" w:customStyle="1" w:styleId="Body7">
    <w:name w:val="Body 7"/>
    <w:basedOn w:val="Normal"/>
    <w:rsid w:val="00C5442F"/>
    <w:pPr>
      <w:ind w:left="864"/>
      <w:jc w:val="both"/>
    </w:pPr>
  </w:style>
  <w:style w:type="paragraph" w:styleId="NormalIndent">
    <w:name w:val="Normal Indent"/>
    <w:basedOn w:val="Normal"/>
    <w:semiHidden/>
    <w:rsid w:val="00C5442F"/>
    <w:pPr>
      <w:ind w:left="720"/>
    </w:pPr>
  </w:style>
  <w:style w:type="paragraph" w:customStyle="1" w:styleId="t0">
    <w:name w:val="t0"/>
    <w:rsid w:val="00C5442F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C5442F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C5442F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C5442F"/>
    <w:rPr>
      <w:rFonts w:ascii="Arial" w:hAnsi="Arial"/>
      <w:sz w:val="24"/>
    </w:rPr>
  </w:style>
  <w:style w:type="paragraph" w:styleId="Header">
    <w:name w:val="header"/>
    <w:basedOn w:val="Normal"/>
    <w:semiHidden/>
    <w:rsid w:val="00C5442F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C5442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5442F"/>
  </w:style>
  <w:style w:type="paragraph" w:styleId="PlainText">
    <w:name w:val="Plain Text"/>
    <w:basedOn w:val="Normal"/>
    <w:semiHidden/>
    <w:rsid w:val="00C5442F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C5442F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C5442F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723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2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38B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2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z7lt6\Application%20Data\Microsoft\Templates\Module%20Design%20Document%20-%20Template%202.2b+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C90DF81A-BBD5-4673-BBBF-8B554968DB13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437</TotalTime>
  <Pages>32</Pages>
  <Words>2281</Words>
  <Characters>13008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15259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Kevin Smith</dc:creator>
  <cp:keywords/>
  <dc:description/>
  <cp:lastModifiedBy>Jeremy Warmbier</cp:lastModifiedBy>
  <cp:revision>54</cp:revision>
  <cp:lastPrinted>2011-03-21T13:34:00Z</cp:lastPrinted>
  <dcterms:created xsi:type="dcterms:W3CDTF">2012-03-22T13:26:00Z</dcterms:created>
  <dcterms:modified xsi:type="dcterms:W3CDTF">2013-04-29T23:07:00Z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End of Travel Actuator Management</vt:lpwstr>
  </property>
  <property fmtid="{D5CDD505-2E9C-101B-9397-08002B2CF9AE}" pid="3" name="MDDRevNum">
    <vt:lpwstr>20</vt:lpwstr>
  </property>
  <property fmtid="{D5CDD505-2E9C-101B-9397-08002B2CF9AE}" pid="4" name="Module Layer">
    <vt:lpwstr>0</vt:lpwstr>
  </property>
  <property fmtid="{D5CDD505-2E9C-101B-9397-08002B2CF9AE}" pid="5" name="Module Name">
    <vt:lpwstr>EOTActuatorMng</vt:lpwstr>
  </property>
  <property fmtid="{D5CDD505-2E9C-101B-9397-08002B2CF9AE}" pid="6" name="Product Line">
    <vt:lpwstr>Gen II+ EPS EA3</vt:lpwstr>
  </property>
</Properties>
</file>