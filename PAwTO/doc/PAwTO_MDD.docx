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C664405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31F18"/>
    <w:rsid w:val="00006181"/>
    <w:rsid w:val="00033502"/>
    <w:rsid w:val="00035351"/>
    <w:rsid w:val="0005683E"/>
    <w:rsid w:val="000634D3"/>
    <w:rsid w:val="00075C13"/>
    <w:rsid w:val="00080BAD"/>
    <w:rsid w:val="00087E2E"/>
    <w:rsid w:val="00095792"/>
    <w:rsid w:val="00095C39"/>
    <w:rsid w:val="000A2975"/>
    <w:rsid w:val="000C1430"/>
    <w:rsid w:val="000D0A00"/>
    <w:rsid w:val="000D7EC8"/>
    <w:rsid w:val="00105701"/>
    <w:rsid w:val="001057A2"/>
    <w:rsid w:val="00105C27"/>
    <w:rsid w:val="00107819"/>
    <w:rsid w:val="001236F5"/>
    <w:rsid w:val="00127938"/>
    <w:rsid w:val="00137F4A"/>
    <w:rsid w:val="00140112"/>
    <w:rsid w:val="00154044"/>
    <w:rsid w:val="00156EDE"/>
    <w:rsid w:val="00162C88"/>
    <w:rsid w:val="001A574F"/>
    <w:rsid w:val="001A7C86"/>
    <w:rsid w:val="001B60DF"/>
    <w:rsid w:val="001C252F"/>
    <w:rsid w:val="001D541C"/>
    <w:rsid w:val="001E0BC7"/>
    <w:rsid w:val="001E44BF"/>
    <w:rsid w:val="001F09B2"/>
    <w:rsid w:val="0020722A"/>
    <w:rsid w:val="00221E42"/>
    <w:rsid w:val="00225E1F"/>
    <w:rsid w:val="00233630"/>
    <w:rsid w:val="002352F5"/>
    <w:rsid w:val="00237F50"/>
    <w:rsid w:val="00251AC0"/>
    <w:rsid w:val="00256F94"/>
    <w:rsid w:val="00273ABD"/>
    <w:rsid w:val="002A799A"/>
    <w:rsid w:val="002C03D8"/>
    <w:rsid w:val="002C6227"/>
    <w:rsid w:val="002E0715"/>
    <w:rsid w:val="002E36F9"/>
    <w:rsid w:val="002E4561"/>
    <w:rsid w:val="002E51DF"/>
    <w:rsid w:val="0030208B"/>
    <w:rsid w:val="003069A0"/>
    <w:rsid w:val="00312E41"/>
    <w:rsid w:val="00315335"/>
    <w:rsid w:val="00317FE5"/>
    <w:rsid w:val="00331F18"/>
    <w:rsid w:val="003435A6"/>
    <w:rsid w:val="003871C6"/>
    <w:rsid w:val="003B6015"/>
    <w:rsid w:val="003C4D3F"/>
    <w:rsid w:val="003F48C9"/>
    <w:rsid w:val="00404F5F"/>
    <w:rsid w:val="00407B0A"/>
    <w:rsid w:val="00411991"/>
    <w:rsid w:val="0041354F"/>
    <w:rsid w:val="00417C0D"/>
    <w:rsid w:val="004624D1"/>
    <w:rsid w:val="004903E0"/>
    <w:rsid w:val="004A781C"/>
    <w:rsid w:val="004D1C30"/>
    <w:rsid w:val="004D4D03"/>
    <w:rsid w:val="0050573B"/>
    <w:rsid w:val="005428F5"/>
    <w:rsid w:val="00542AA4"/>
    <w:rsid w:val="005564A6"/>
    <w:rsid w:val="00557AAE"/>
    <w:rsid w:val="00576910"/>
    <w:rsid w:val="00586C4E"/>
    <w:rsid w:val="005909B0"/>
    <w:rsid w:val="0059299C"/>
    <w:rsid w:val="00593788"/>
    <w:rsid w:val="005B2F1A"/>
    <w:rsid w:val="005B5F64"/>
    <w:rsid w:val="005B6B58"/>
    <w:rsid w:val="005C778B"/>
    <w:rsid w:val="005D5FE4"/>
    <w:rsid w:val="005F115C"/>
    <w:rsid w:val="00602E8B"/>
    <w:rsid w:val="00615E53"/>
    <w:rsid w:val="00616853"/>
    <w:rsid w:val="0064619A"/>
    <w:rsid w:val="00663C97"/>
    <w:rsid w:val="00674ADF"/>
    <w:rsid w:val="0068434B"/>
    <w:rsid w:val="00690E5F"/>
    <w:rsid w:val="006D33CC"/>
    <w:rsid w:val="006D57CD"/>
    <w:rsid w:val="006D6F68"/>
    <w:rsid w:val="006F01A3"/>
    <w:rsid w:val="00703D07"/>
    <w:rsid w:val="00706174"/>
    <w:rsid w:val="0071416C"/>
    <w:rsid w:val="0073362D"/>
    <w:rsid w:val="00742F4C"/>
    <w:rsid w:val="00744B13"/>
    <w:rsid w:val="00757835"/>
    <w:rsid w:val="00762B6F"/>
    <w:rsid w:val="00762B91"/>
    <w:rsid w:val="00766E2F"/>
    <w:rsid w:val="0077166C"/>
    <w:rsid w:val="007830F9"/>
    <w:rsid w:val="007A046E"/>
    <w:rsid w:val="007A69AC"/>
    <w:rsid w:val="007B7FCF"/>
    <w:rsid w:val="007C5352"/>
    <w:rsid w:val="007D0100"/>
    <w:rsid w:val="007E2329"/>
    <w:rsid w:val="007E36BC"/>
    <w:rsid w:val="00810586"/>
    <w:rsid w:val="00815A8D"/>
    <w:rsid w:val="00816790"/>
    <w:rsid w:val="008169BD"/>
    <w:rsid w:val="00820BA2"/>
    <w:rsid w:val="008242F0"/>
    <w:rsid w:val="00840D4A"/>
    <w:rsid w:val="00843181"/>
    <w:rsid w:val="008535B2"/>
    <w:rsid w:val="008815FF"/>
    <w:rsid w:val="00881ACE"/>
    <w:rsid w:val="008B3E94"/>
    <w:rsid w:val="008D64A3"/>
    <w:rsid w:val="008F381A"/>
    <w:rsid w:val="008F6DBB"/>
    <w:rsid w:val="0090082B"/>
    <w:rsid w:val="009116C8"/>
    <w:rsid w:val="00921996"/>
    <w:rsid w:val="0093535D"/>
    <w:rsid w:val="00937013"/>
    <w:rsid w:val="00947C63"/>
    <w:rsid w:val="00955F6A"/>
    <w:rsid w:val="00957470"/>
    <w:rsid w:val="00990F4F"/>
    <w:rsid w:val="009A59B8"/>
    <w:rsid w:val="009B20B2"/>
    <w:rsid w:val="009D311E"/>
    <w:rsid w:val="009E4283"/>
    <w:rsid w:val="00A25AF7"/>
    <w:rsid w:val="00A33908"/>
    <w:rsid w:val="00A847BD"/>
    <w:rsid w:val="00A914FA"/>
    <w:rsid w:val="00A97D7C"/>
    <w:rsid w:val="00AA2A92"/>
    <w:rsid w:val="00AD731B"/>
    <w:rsid w:val="00B15979"/>
    <w:rsid w:val="00B2465E"/>
    <w:rsid w:val="00B27C9D"/>
    <w:rsid w:val="00B54697"/>
    <w:rsid w:val="00B83323"/>
    <w:rsid w:val="00BA2450"/>
    <w:rsid w:val="00BA5256"/>
    <w:rsid w:val="00BB2502"/>
    <w:rsid w:val="00BD008B"/>
    <w:rsid w:val="00BD15D2"/>
    <w:rsid w:val="00BD3611"/>
    <w:rsid w:val="00BD3DFF"/>
    <w:rsid w:val="00BF364D"/>
    <w:rsid w:val="00BF4488"/>
    <w:rsid w:val="00C12444"/>
    <w:rsid w:val="00C33668"/>
    <w:rsid w:val="00C35BD3"/>
    <w:rsid w:val="00C47754"/>
    <w:rsid w:val="00C54BAA"/>
    <w:rsid w:val="00C70968"/>
    <w:rsid w:val="00C72FFA"/>
    <w:rsid w:val="00C77E1E"/>
    <w:rsid w:val="00C87941"/>
    <w:rsid w:val="00CC2058"/>
    <w:rsid w:val="00CE0C12"/>
    <w:rsid w:val="00D02BBB"/>
    <w:rsid w:val="00D03F30"/>
    <w:rsid w:val="00D6750C"/>
    <w:rsid w:val="00D76D37"/>
    <w:rsid w:val="00D92E4D"/>
    <w:rsid w:val="00D94BDD"/>
    <w:rsid w:val="00DB3861"/>
    <w:rsid w:val="00DB77DC"/>
    <w:rsid w:val="00DC7E08"/>
    <w:rsid w:val="00DE4889"/>
    <w:rsid w:val="00E2354C"/>
    <w:rsid w:val="00E25CDB"/>
    <w:rsid w:val="00E5472B"/>
    <w:rsid w:val="00E5602F"/>
    <w:rsid w:val="00E57C42"/>
    <w:rsid w:val="00E64404"/>
    <w:rsid w:val="00E666C6"/>
    <w:rsid w:val="00E866D1"/>
    <w:rsid w:val="00EB098C"/>
    <w:rsid w:val="00ED1328"/>
    <w:rsid w:val="00ED44C7"/>
    <w:rsid w:val="00EF006B"/>
    <w:rsid w:val="00EF700C"/>
    <w:rsid w:val="00F13CFD"/>
    <w:rsid w:val="00F17D45"/>
    <w:rsid w:val="00F40ECE"/>
    <w:rsid w:val="00F5107B"/>
    <w:rsid w:val="00F648ED"/>
    <w:rsid w:val="00F82E8E"/>
    <w:rsid w:val="00F957FA"/>
    <w:rsid w:val="00FA6781"/>
    <w:rsid w:val="00FA6B52"/>
    <w:rsid w:val="00FB2942"/>
    <w:rsid w:val="00FB432D"/>
    <w:rsid w:val="00FB6781"/>
    <w:rsid w:val="00FD18B9"/>
    <w:rsid w:val="00FE24F8"/>
    <w:rsid w:val="00FF1D72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link w:val="Heading1Char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F1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F1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E2329"/>
    <w:rPr>
      <w:rFonts w:ascii="Arial" w:hAnsi="Arial"/>
      <w:b/>
      <w:kern w:val="28"/>
      <w:sz w:val="28"/>
    </w:rPr>
  </w:style>
  <w:style w:type="character" w:customStyle="1" w:styleId="Heading2Char">
    <w:name w:val="Heading 2 Char"/>
    <w:basedOn w:val="DefaultParagraphFont"/>
    <w:link w:val="Heading2"/>
    <w:rsid w:val="007E2329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548">
      <w:bodyDiv w:val="1"/>
      <w:marLeft w:val="65"/>
      <w:marRight w:val="65"/>
      <w:marTop w:val="65"/>
      <w:marBottom w:val="6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4304">
                  <w:marLeft w:val="0"/>
                  <w:marRight w:val="0"/>
                  <w:marTop w:val="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z4r1x\My%20Documents\Downloads\MDD%20Template%20EA3%20(2)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AC84F7-4CE0-4DFB-AA16-41E9F70D6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 (2).dotx</Template>
  <TotalTime>218</TotalTime>
  <Pages>36</Pages>
  <Words>2229</Words>
  <Characters>12709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14909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Blake Latchford</dc:creator>
  <cp:keywords/>
  <dc:description/>
  <cp:lastModifiedBy>Thomas, Vince</cp:lastModifiedBy>
  <cp:revision>35</cp:revision>
  <cp:lastPrinted>2011-03-21T13:34:00Z</cp:lastPrinted>
  <dcterms:created xsi:type="dcterms:W3CDTF">2013-05-09T21:52:00Z</dcterms:created>
  <dcterms:modified xsi:type="dcterms:W3CDTF">2014-02-07T18:59:00Z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Park Assist with Torque Overlay</vt:lpwstr>
  </property>
  <property fmtid="{D5CDD505-2E9C-101B-9397-08002B2CF9AE}" pid="3" name="MDDRevNum">
    <vt:lpwstr>1.0</vt:lpwstr>
  </property>
  <property fmtid="{D5CDD505-2E9C-101B-9397-08002B2CF9AE}" pid="4" name="Module Layer">
    <vt:lpwstr>0</vt:lpwstr>
  </property>
  <property fmtid="{D5CDD505-2E9C-101B-9397-08002B2CF9AE}" pid="5" name="Module Name">
    <vt:lpwstr>PAwTO</vt:lpwstr>
  </property>
  <property fmtid="{D5CDD505-2E9C-101B-9397-08002B2CF9AE}" pid="6" name="Product Line">
    <vt:lpwstr>Gen II+ EPS EA3</vt:lpwstr>
  </property>
</Properties>
</file>